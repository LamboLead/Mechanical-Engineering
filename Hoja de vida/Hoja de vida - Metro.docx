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19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425"/>
        <w:gridCol w:w="6946"/>
      </w:tblGrid>
      <w:tr w:rsidR="008F6D31" w14:paraId="4A38E246" w14:textId="77777777" w:rsidTr="008F6D31">
        <w:trPr>
          <w:trHeight w:val="2721"/>
        </w:trPr>
        <w:tc>
          <w:tcPr>
            <w:tcW w:w="3828" w:type="dxa"/>
            <w:vAlign w:val="center"/>
          </w:tcPr>
          <w:p w14:paraId="277D41F1" w14:textId="4F2E7049" w:rsidR="0074612B" w:rsidRDefault="008F6D31" w:rsidP="0074612B">
            <w:pPr>
              <w:jc w:val="center"/>
            </w:pPr>
            <w:r w:rsidRPr="008F6D31">
              <w:rPr>
                <w:noProof/>
              </w:rPr>
              <w:drawing>
                <wp:inline distT="0" distB="0" distL="0" distR="0" wp14:anchorId="43966EE5" wp14:editId="7E1E591D">
                  <wp:extent cx="1814170" cy="1814170"/>
                  <wp:effectExtent l="0" t="0" r="0" b="0"/>
                  <wp:docPr id="5999391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939185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490" cy="182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</w:tcPr>
          <w:p w14:paraId="0B578615" w14:textId="77777777" w:rsidR="0074612B" w:rsidRDefault="0074612B"/>
        </w:tc>
        <w:tc>
          <w:tcPr>
            <w:tcW w:w="6946" w:type="dxa"/>
          </w:tcPr>
          <w:p w14:paraId="3EE10393" w14:textId="77777777" w:rsidR="0074612B" w:rsidRPr="0059649E" w:rsidRDefault="0074612B" w:rsidP="0074612B">
            <w:pPr>
              <w:pStyle w:val="Ttulo"/>
            </w:pPr>
            <w:r>
              <w:rPr>
                <w:szCs w:val="92"/>
              </w:rPr>
              <w:t xml:space="preserve">Juan David lópez </w:t>
            </w:r>
            <w:proofErr w:type="spellStart"/>
            <w:r>
              <w:rPr>
                <w:szCs w:val="92"/>
              </w:rPr>
              <w:t>López</w:t>
            </w:r>
            <w:proofErr w:type="spellEnd"/>
          </w:p>
          <w:p w14:paraId="37BF8AB4" w14:textId="5F67C8DF" w:rsidR="0074612B" w:rsidRDefault="0074612B" w:rsidP="0074612B">
            <w:r>
              <w:rPr>
                <w:color w:val="A6A6A6" w:themeColor="background1" w:themeShade="A6"/>
                <w:sz w:val="22"/>
              </w:rPr>
              <w:t>C.C 100</w:t>
            </w:r>
            <w:r w:rsidR="00575354">
              <w:rPr>
                <w:color w:val="A6A6A6" w:themeColor="background1" w:themeShade="A6"/>
                <w:sz w:val="22"/>
              </w:rPr>
              <w:t>0</w:t>
            </w:r>
            <w:r>
              <w:rPr>
                <w:color w:val="A6A6A6" w:themeColor="background1" w:themeShade="A6"/>
                <w:sz w:val="22"/>
              </w:rPr>
              <w:t>861035</w:t>
            </w:r>
          </w:p>
        </w:tc>
      </w:tr>
      <w:tr w:rsidR="008F6D31" w14:paraId="15AA5AAF" w14:textId="77777777" w:rsidTr="008F6D31">
        <w:trPr>
          <w:trHeight w:val="7654"/>
        </w:trPr>
        <w:tc>
          <w:tcPr>
            <w:tcW w:w="3828" w:type="dxa"/>
          </w:tcPr>
          <w:p w14:paraId="3CD88652" w14:textId="77777777" w:rsidR="00082431" w:rsidRPr="00F6699D" w:rsidRDefault="00082431" w:rsidP="00775FA6">
            <w:pPr>
              <w:rPr>
                <w:noProof/>
                <w:lang w:val="es-CO" w:eastAsia="zh-CN"/>
              </w:rPr>
            </w:pPr>
          </w:p>
          <w:p w14:paraId="59A5C664" w14:textId="77777777" w:rsidR="006F0896" w:rsidRPr="005F7199" w:rsidRDefault="006F0896" w:rsidP="006F0896">
            <w:pPr>
              <w:pStyle w:val="Ttulo2"/>
              <w:spacing w:before="0"/>
              <w:rPr>
                <w:color w:val="466B3F"/>
              </w:rPr>
            </w:pPr>
            <w:r>
              <w:rPr>
                <w:color w:val="466B3F"/>
              </w:rPr>
              <w:t>¿Quién soy?</w:t>
            </w:r>
          </w:p>
          <w:p w14:paraId="47B8C990" w14:textId="77777777" w:rsidR="006F0896" w:rsidRDefault="006F0896" w:rsidP="006F0896">
            <w:pPr>
              <w:pStyle w:val="Ttulo3"/>
              <w:jc w:val="both"/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</w:pPr>
            <w:r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  <w:t>Soy Juan David. Actualmente curso el noveno semestre de Ingeniería Mecánica en la Universidad Nacional de Colombia, sede Medellín.</w:t>
            </w:r>
          </w:p>
          <w:p w14:paraId="3D335218" w14:textId="731F3C53" w:rsidR="006F0896" w:rsidRPr="00334B6E" w:rsidRDefault="006F0896" w:rsidP="006F0896">
            <w:pPr>
              <w:pStyle w:val="Ttulo3"/>
              <w:jc w:val="both"/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</w:pPr>
            <w:r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  <w:t xml:space="preserve">Me considero una persona responsable, comprometida y perseverante, cálida y atenta; intento dar lo mejor de mí en lo que hago, y estoy dispuesto a buscar mejorar como persona y aprender lo que sea necesario para cumplir mis objetivos. Por último, me considero </w:t>
            </w:r>
            <w:r w:rsidR="00B1611D"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  <w:t xml:space="preserve">muy afortunado </w:t>
            </w:r>
            <w:r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  <w:t>porque sé que detrás de mí hay unos padres, una familia y una novia que me lo han dado todo y más para estar en el lugar donde estoy.</w:t>
            </w:r>
          </w:p>
          <w:p w14:paraId="2D970D9F" w14:textId="77777777" w:rsidR="006F0896" w:rsidRDefault="006F0896" w:rsidP="006F0896">
            <w:pPr>
              <w:pStyle w:val="Ttulo2"/>
              <w:rPr>
                <w:color w:val="466B3F"/>
              </w:rPr>
            </w:pPr>
            <w:r>
              <w:rPr>
                <w:color w:val="466B3F"/>
              </w:rPr>
              <w:t>Herramientas</w:t>
            </w:r>
          </w:p>
          <w:p w14:paraId="16F26A5A" w14:textId="77777777" w:rsidR="006F0896" w:rsidRDefault="006F0896" w:rsidP="006F0896">
            <w:pPr>
              <w:pStyle w:val="Prrafodelista"/>
              <w:numPr>
                <w:ilvl w:val="0"/>
                <w:numId w:val="14"/>
              </w:numPr>
              <w:ind w:left="449"/>
              <w:jc w:val="both"/>
            </w:pPr>
            <w:r>
              <w:t xml:space="preserve">Inventor + </w:t>
            </w:r>
            <w:proofErr w:type="spellStart"/>
            <w:r>
              <w:t>Fusion</w:t>
            </w:r>
            <w:proofErr w:type="spellEnd"/>
            <w:r>
              <w:t xml:space="preserve"> 360 (CAD y CAM)</w:t>
            </w:r>
          </w:p>
          <w:p w14:paraId="6CE6AD26" w14:textId="77777777" w:rsidR="006F0896" w:rsidRDefault="006F0896" w:rsidP="006F0896">
            <w:pPr>
              <w:pStyle w:val="Prrafodelista"/>
              <w:numPr>
                <w:ilvl w:val="0"/>
                <w:numId w:val="14"/>
              </w:numPr>
              <w:ind w:left="449"/>
              <w:jc w:val="both"/>
            </w:pPr>
            <w:r>
              <w:t>SolidWorks (CAD)</w:t>
            </w:r>
          </w:p>
          <w:p w14:paraId="16E736D3" w14:textId="2B442E85" w:rsidR="006F0896" w:rsidRDefault="006F0896" w:rsidP="006F0896">
            <w:pPr>
              <w:pStyle w:val="Prrafodelista"/>
              <w:numPr>
                <w:ilvl w:val="0"/>
                <w:numId w:val="14"/>
              </w:numPr>
              <w:ind w:left="449"/>
              <w:jc w:val="both"/>
            </w:pPr>
            <w:r>
              <w:t>Python</w:t>
            </w:r>
          </w:p>
          <w:p w14:paraId="6FA04A73" w14:textId="0C2A5B9C" w:rsidR="00832D39" w:rsidRDefault="00E86FC8" w:rsidP="006F0896">
            <w:pPr>
              <w:pStyle w:val="Prrafodelista"/>
              <w:numPr>
                <w:ilvl w:val="0"/>
                <w:numId w:val="14"/>
              </w:numPr>
              <w:ind w:left="449"/>
              <w:jc w:val="both"/>
            </w:pPr>
            <w:proofErr w:type="spellStart"/>
            <w:r>
              <w:t>Twido</w:t>
            </w:r>
            <w:proofErr w:type="spellEnd"/>
            <w:r>
              <w:t xml:space="preserve"> Suite (PLC)</w:t>
            </w:r>
          </w:p>
          <w:p w14:paraId="3F2EF8BF" w14:textId="77777777" w:rsidR="006F0896" w:rsidRDefault="006F0896" w:rsidP="006F0896">
            <w:pPr>
              <w:pStyle w:val="Prrafodelista"/>
              <w:numPr>
                <w:ilvl w:val="0"/>
                <w:numId w:val="14"/>
              </w:numPr>
              <w:ind w:left="449"/>
              <w:jc w:val="both"/>
            </w:pPr>
            <w:proofErr w:type="spellStart"/>
            <w:r>
              <w:t>FluidSIM</w:t>
            </w:r>
            <w:proofErr w:type="spellEnd"/>
          </w:p>
          <w:p w14:paraId="080984CB" w14:textId="77777777" w:rsidR="006F0896" w:rsidRDefault="006F0896" w:rsidP="006F0896">
            <w:pPr>
              <w:pStyle w:val="Prrafodelista"/>
              <w:numPr>
                <w:ilvl w:val="0"/>
                <w:numId w:val="14"/>
              </w:numPr>
              <w:ind w:left="449"/>
              <w:jc w:val="both"/>
            </w:pPr>
            <w:r>
              <w:t>Excel</w:t>
            </w:r>
          </w:p>
          <w:p w14:paraId="70380535" w14:textId="77777777" w:rsidR="006F0896" w:rsidRDefault="006F0896" w:rsidP="006F0896">
            <w:pPr>
              <w:pStyle w:val="Prrafodelista"/>
              <w:numPr>
                <w:ilvl w:val="0"/>
                <w:numId w:val="14"/>
              </w:numPr>
              <w:ind w:left="449"/>
              <w:jc w:val="both"/>
            </w:pPr>
            <w:r>
              <w:t>C#</w:t>
            </w:r>
          </w:p>
          <w:p w14:paraId="302CBB90" w14:textId="77777777" w:rsidR="006F0896" w:rsidRDefault="006F0896" w:rsidP="006F0896">
            <w:pPr>
              <w:pStyle w:val="Ttulo2"/>
              <w:rPr>
                <w:color w:val="466B3F"/>
              </w:rPr>
            </w:pPr>
            <w:r>
              <w:rPr>
                <w:color w:val="466B3F"/>
              </w:rPr>
              <w:t>Contacto</w:t>
            </w:r>
          </w:p>
          <w:p w14:paraId="71896DAA" w14:textId="3FF50871" w:rsidR="006F0896" w:rsidRDefault="006F0896" w:rsidP="00A66CEF">
            <w:pPr>
              <w:rPr>
                <w:color w:val="0070C0"/>
              </w:rPr>
            </w:pPr>
            <w:r>
              <w:rPr>
                <w:b/>
              </w:rPr>
              <w:t>Correo institucional</w:t>
            </w:r>
            <w:r w:rsidRPr="00904EE3">
              <w:rPr>
                <w:b/>
              </w:rPr>
              <w:t>:</w:t>
            </w:r>
            <w:r w:rsidR="00A66CEF">
              <w:rPr>
                <w:b/>
              </w:rPr>
              <w:t xml:space="preserve"> </w:t>
            </w:r>
            <w:hyperlink r:id="rId12" w:history="1">
              <w:r w:rsidRPr="00F84ED1">
                <w:rPr>
                  <w:rStyle w:val="Hipervnculo"/>
                  <w:color w:val="0070C0"/>
                </w:rPr>
                <w:t>jlopezlo@unal.edu.co</w:t>
              </w:r>
            </w:hyperlink>
          </w:p>
          <w:p w14:paraId="19BB0D8D" w14:textId="75BCDADA" w:rsidR="006F0896" w:rsidRDefault="006F0896" w:rsidP="00A66CEF">
            <w:pPr>
              <w:rPr>
                <w:bCs/>
                <w:color w:val="0070C0"/>
              </w:rPr>
            </w:pPr>
            <w:r>
              <w:rPr>
                <w:b/>
              </w:rPr>
              <w:t>Correo alterno</w:t>
            </w:r>
            <w:r w:rsidRPr="00904EE3">
              <w:rPr>
                <w:b/>
              </w:rPr>
              <w:t>:</w:t>
            </w:r>
            <w:r w:rsidR="00A66CEF">
              <w:rPr>
                <w:b/>
              </w:rPr>
              <w:t xml:space="preserve"> </w:t>
            </w:r>
            <w:hyperlink r:id="rId13" w:history="1">
              <w:r w:rsidRPr="00F84ED1">
                <w:rPr>
                  <w:rStyle w:val="Hipervnculo"/>
                  <w:bCs/>
                  <w:color w:val="0070C0"/>
                </w:rPr>
                <w:t>juandlopez01@hotmail.com</w:t>
              </w:r>
            </w:hyperlink>
          </w:p>
          <w:p w14:paraId="3964547F" w14:textId="77777777" w:rsidR="008F6D31" w:rsidRDefault="006F0896" w:rsidP="006F0896">
            <w:pPr>
              <w:rPr>
                <w:b/>
              </w:rPr>
            </w:pPr>
            <w:r>
              <w:rPr>
                <w:b/>
              </w:rPr>
              <w:t>Número de contacto:</w:t>
            </w:r>
          </w:p>
          <w:p w14:paraId="19DD2770" w14:textId="15AA82EB" w:rsidR="006F0896" w:rsidRPr="0059649E" w:rsidRDefault="006F0896" w:rsidP="006F0896">
            <w:r>
              <w:t>+57 318</w:t>
            </w:r>
            <w:r w:rsidR="00980A0A">
              <w:t xml:space="preserve"> </w:t>
            </w:r>
            <w:r>
              <w:t>3099879</w:t>
            </w:r>
            <w:r w:rsidR="008F6D31">
              <w:t xml:space="preserve">. </w:t>
            </w:r>
            <w:r>
              <w:t>Medellín - Colombia</w:t>
            </w:r>
          </w:p>
          <w:p w14:paraId="0D07D7AD" w14:textId="77777777" w:rsidR="006F0896" w:rsidRDefault="006F0896" w:rsidP="00575354">
            <w:pPr>
              <w:pStyle w:val="Ttulo2"/>
              <w:spacing w:before="0"/>
              <w:rPr>
                <w:color w:val="466B3F"/>
              </w:rPr>
            </w:pPr>
            <w:r>
              <w:rPr>
                <w:color w:val="466B3F"/>
              </w:rPr>
              <w:t>Redes</w:t>
            </w:r>
          </w:p>
          <w:tbl>
            <w:tblPr>
              <w:tblStyle w:val="Tablaconcuadrcula"/>
              <w:tblW w:w="1953" w:type="dxa"/>
              <w:tblInd w:w="2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1527"/>
            </w:tblGrid>
            <w:tr w:rsidR="006F0896" w14:paraId="6A74F971" w14:textId="77777777" w:rsidTr="00832D39">
              <w:trPr>
                <w:trHeight w:val="283"/>
              </w:trPr>
              <w:tc>
                <w:tcPr>
                  <w:tcW w:w="426" w:type="dxa"/>
                  <w:vAlign w:val="center"/>
                </w:tcPr>
                <w:p w14:paraId="00E9CC30" w14:textId="77777777" w:rsidR="006F0896" w:rsidRDefault="006F0896" w:rsidP="006F0896">
                  <w:pPr>
                    <w:spacing w:line="14" w:lineRule="atLeast"/>
                    <w:jc w:val="center"/>
                  </w:pPr>
                  <w:r w:rsidRPr="00B62FFB">
                    <w:rPr>
                      <w:noProof/>
                    </w:rPr>
                    <w:drawing>
                      <wp:inline distT="0" distB="0" distL="0" distR="0" wp14:anchorId="3F9AF22D" wp14:editId="36496F28">
                        <wp:extent cx="126805" cy="121650"/>
                        <wp:effectExtent l="0" t="0" r="6985" b="0"/>
                        <wp:docPr id="1624078704" name="Imagen 3" descr="Iconos, Logos, Símbolos de Linkedin - Descarga Gratuita PNG, 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n 2" descr="Iconos, Logos, Símbolos de Linkedin - Descarga Gratuita PNG, SV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biLevel thresh="75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845" t="12486" r="11932" b="122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195" cy="1229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27" w:type="dxa"/>
                  <w:vAlign w:val="center"/>
                </w:tcPr>
                <w:p w14:paraId="244AF3BA" w14:textId="77777777" w:rsidR="006F0896" w:rsidRPr="009B422F" w:rsidRDefault="006F0896" w:rsidP="006F0896">
                  <w:pPr>
                    <w:spacing w:line="14" w:lineRule="atLeast"/>
                    <w:ind w:left="-103"/>
                    <w:rPr>
                      <w:color w:val="0070C0"/>
                    </w:rPr>
                  </w:pPr>
                  <w:hyperlink r:id="rId15" w:history="1">
                    <w:r w:rsidRPr="009B422F">
                      <w:rPr>
                        <w:rStyle w:val="Hipervnculo"/>
                        <w:color w:val="0070C0"/>
                      </w:rPr>
                      <w:t>@Lambolead</w:t>
                    </w:r>
                  </w:hyperlink>
                </w:p>
              </w:tc>
            </w:tr>
            <w:tr w:rsidR="006F5165" w14:paraId="1DB296A9" w14:textId="77777777" w:rsidTr="00832D39">
              <w:trPr>
                <w:trHeight w:val="283"/>
              </w:trPr>
              <w:tc>
                <w:tcPr>
                  <w:tcW w:w="426" w:type="dxa"/>
                  <w:vAlign w:val="center"/>
                </w:tcPr>
                <w:p w14:paraId="71D3FA96" w14:textId="3E521D50" w:rsidR="006F5165" w:rsidRPr="00B62FFB" w:rsidRDefault="006F5165" w:rsidP="006F5165">
                  <w:pPr>
                    <w:spacing w:line="14" w:lineRule="atLeast"/>
                    <w:jc w:val="center"/>
                    <w:rPr>
                      <w:noProof/>
                    </w:rPr>
                  </w:pPr>
                  <w:r w:rsidRPr="00B62FFB">
                    <w:rPr>
                      <w:noProof/>
                    </w:rPr>
                    <w:drawing>
                      <wp:inline distT="0" distB="0" distL="0" distR="0" wp14:anchorId="6F3B5542" wp14:editId="5242C4F4">
                        <wp:extent cx="128195" cy="122983"/>
                        <wp:effectExtent l="0" t="0" r="5715" b="0"/>
                        <wp:docPr id="296713354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1081031" name="Imagen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2033" b="20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195" cy="1229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27" w:type="dxa"/>
                  <w:vAlign w:val="center"/>
                </w:tcPr>
                <w:p w14:paraId="6C413C48" w14:textId="668AA7C5" w:rsidR="006F5165" w:rsidRDefault="006F5165" w:rsidP="006F5165">
                  <w:pPr>
                    <w:spacing w:line="14" w:lineRule="atLeast"/>
                    <w:ind w:left="-103"/>
                  </w:pPr>
                  <w:hyperlink r:id="rId17" w:history="1">
                    <w:r w:rsidRPr="00F2791A">
                      <w:rPr>
                        <w:rStyle w:val="Hipervnculo"/>
                        <w:color w:val="0070C0"/>
                      </w:rPr>
                      <w:t>@Lambolead</w:t>
                    </w:r>
                  </w:hyperlink>
                </w:p>
              </w:tc>
            </w:tr>
          </w:tbl>
          <w:p w14:paraId="123D3436" w14:textId="77777777" w:rsidR="006F0896" w:rsidRPr="0059649E" w:rsidRDefault="006F0896" w:rsidP="00775FA6">
            <w:pPr>
              <w:rPr>
                <w:noProof/>
                <w:lang w:val="en-US" w:eastAsia="zh-CN"/>
              </w:rPr>
            </w:pPr>
          </w:p>
        </w:tc>
        <w:tc>
          <w:tcPr>
            <w:tcW w:w="425" w:type="dxa"/>
          </w:tcPr>
          <w:p w14:paraId="5108A427" w14:textId="77777777" w:rsidR="00082431" w:rsidRDefault="00082431"/>
        </w:tc>
        <w:tc>
          <w:tcPr>
            <w:tcW w:w="6946" w:type="dxa"/>
          </w:tcPr>
          <w:p w14:paraId="29682E8D" w14:textId="77777777" w:rsidR="00775FA6" w:rsidRPr="005F7199" w:rsidRDefault="00775FA6" w:rsidP="00775FA6">
            <w:pPr>
              <w:pStyle w:val="Ttulo2"/>
              <w:rPr>
                <w:color w:val="466B3F"/>
              </w:rPr>
            </w:pPr>
            <w:r w:rsidRPr="005F7199">
              <w:rPr>
                <w:color w:val="466B3F"/>
              </w:rPr>
              <w:t>información académica</w:t>
            </w:r>
          </w:p>
          <w:p w14:paraId="1CCEAD18" w14:textId="77777777" w:rsidR="00775FA6" w:rsidRPr="00206C69" w:rsidRDefault="00775FA6" w:rsidP="00775FA6">
            <w:pPr>
              <w:pStyle w:val="Ttulo4"/>
              <w:rPr>
                <w:b w:val="0"/>
              </w:rPr>
            </w:pPr>
            <w:r>
              <w:t>Programa Curricular: Ingeniería Mecánica</w:t>
            </w:r>
          </w:p>
          <w:p w14:paraId="3FD32B57" w14:textId="77777777" w:rsidR="00775FA6" w:rsidRPr="00206C69" w:rsidRDefault="00775FA6" w:rsidP="00775FA6">
            <w:pPr>
              <w:pStyle w:val="Fecha"/>
              <w:spacing w:after="240"/>
            </w:pPr>
            <w:r w:rsidRPr="00206C69">
              <w:rPr>
                <w:b/>
              </w:rPr>
              <w:t>Promedio Académico:</w:t>
            </w:r>
            <w:r>
              <w:rPr>
                <w:b/>
              </w:rPr>
              <w:t xml:space="preserve"> 4.0</w:t>
            </w:r>
          </w:p>
          <w:p w14:paraId="2332763C" w14:textId="77777777" w:rsidR="00775FA6" w:rsidRPr="00206C69" w:rsidRDefault="00775FA6" w:rsidP="00575354">
            <w:pPr>
              <w:spacing w:after="120"/>
            </w:pPr>
            <w:r w:rsidRPr="00206C69">
              <w:rPr>
                <w:b/>
              </w:rPr>
              <w:t>Estudios</w:t>
            </w:r>
          </w:p>
          <w:p w14:paraId="2AF42879" w14:textId="4975FFA4" w:rsidR="00832D39" w:rsidRPr="00206C69" w:rsidRDefault="00832D39" w:rsidP="00832D39">
            <w:pPr>
              <w:pStyle w:val="Ttulo4"/>
              <w:tabs>
                <w:tab w:val="left" w:pos="1665"/>
              </w:tabs>
              <w:rPr>
                <w:b w:val="0"/>
              </w:rPr>
            </w:pPr>
            <w:r w:rsidRPr="00206C69">
              <w:t>Título:</w:t>
            </w:r>
            <w:r>
              <w:t xml:space="preserve"> </w:t>
            </w:r>
            <w:r>
              <w:rPr>
                <w:b w:val="0"/>
                <w:bCs/>
              </w:rPr>
              <w:t>Ingeniero Mecánico</w:t>
            </w:r>
            <w:r>
              <w:t xml:space="preserve"> </w:t>
            </w:r>
          </w:p>
          <w:p w14:paraId="73C17D20" w14:textId="3D5D9760" w:rsidR="00832D39" w:rsidRPr="00206C69" w:rsidRDefault="00832D39" w:rsidP="00832D39">
            <w:pPr>
              <w:pStyle w:val="Ttulo4"/>
              <w:rPr>
                <w:b w:val="0"/>
              </w:rPr>
            </w:pPr>
            <w:r w:rsidRPr="00206C69">
              <w:rPr>
                <w:lang w:bidi="es-ES"/>
              </w:rPr>
              <w:t>Institución:</w:t>
            </w:r>
            <w:r w:rsidRPr="00206C69">
              <w:rPr>
                <w:b w:val="0"/>
                <w:lang w:bidi="es-ES"/>
              </w:rPr>
              <w:t xml:space="preserve"> </w:t>
            </w:r>
            <w:r>
              <w:rPr>
                <w:b w:val="0"/>
                <w:lang w:bidi="es-ES"/>
              </w:rPr>
              <w:t>Universidad Nacional de Colombia, Sede Medellín</w:t>
            </w:r>
          </w:p>
          <w:p w14:paraId="48E8EDB6" w14:textId="00F03FE1" w:rsidR="00832D39" w:rsidRPr="00832D39" w:rsidRDefault="00832D39" w:rsidP="00832D39">
            <w:pPr>
              <w:spacing w:after="120"/>
              <w:rPr>
                <w:bCs/>
              </w:rPr>
            </w:pPr>
            <w:r w:rsidRPr="00206C69">
              <w:rPr>
                <w:b/>
              </w:rPr>
              <w:t>Año: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(en curso)</w:t>
            </w:r>
          </w:p>
          <w:p w14:paraId="61EE962A" w14:textId="65960FCC" w:rsidR="00775FA6" w:rsidRPr="00206C69" w:rsidRDefault="00775FA6" w:rsidP="00775FA6">
            <w:pPr>
              <w:rPr>
                <w:b/>
              </w:rPr>
            </w:pPr>
            <w:r w:rsidRPr="00451D18">
              <w:rPr>
                <w:b/>
                <w:bCs/>
              </w:rPr>
              <w:t>Título:</w:t>
            </w:r>
            <w:r>
              <w:t xml:space="preserve"> Técnico en Análisis y Desarrollo de Software </w:t>
            </w:r>
          </w:p>
          <w:p w14:paraId="1903B635" w14:textId="77777777" w:rsidR="00775FA6" w:rsidRPr="00206C69" w:rsidRDefault="00775FA6" w:rsidP="00775FA6">
            <w:pPr>
              <w:pStyle w:val="Ttulo4"/>
              <w:rPr>
                <w:b w:val="0"/>
              </w:rPr>
            </w:pPr>
            <w:r w:rsidRPr="00206C69">
              <w:rPr>
                <w:lang w:bidi="es-ES"/>
              </w:rPr>
              <w:t>Institución:</w:t>
            </w:r>
            <w:r w:rsidRPr="00206C69">
              <w:rPr>
                <w:b w:val="0"/>
                <w:lang w:bidi="es-ES"/>
              </w:rPr>
              <w:t xml:space="preserve"> </w:t>
            </w:r>
            <w:r>
              <w:rPr>
                <w:b w:val="0"/>
                <w:lang w:bidi="es-ES"/>
              </w:rPr>
              <w:t xml:space="preserve">Centro de Sistemas de Antioquia - CENSA </w:t>
            </w:r>
          </w:p>
          <w:p w14:paraId="3E71C6C7" w14:textId="77777777" w:rsidR="00775FA6" w:rsidRPr="00451D18" w:rsidRDefault="00775FA6" w:rsidP="00775FA6">
            <w:pPr>
              <w:spacing w:after="120"/>
              <w:rPr>
                <w:bCs/>
              </w:rPr>
            </w:pPr>
            <w:r w:rsidRPr="00206C69">
              <w:rPr>
                <w:b/>
              </w:rPr>
              <w:t>Año: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2021</w:t>
            </w:r>
          </w:p>
          <w:p w14:paraId="2DE38AA0" w14:textId="77777777" w:rsidR="00775FA6" w:rsidRPr="00206C69" w:rsidRDefault="00775FA6" w:rsidP="00775FA6">
            <w:pPr>
              <w:pStyle w:val="Ttulo4"/>
              <w:tabs>
                <w:tab w:val="left" w:pos="1665"/>
              </w:tabs>
              <w:rPr>
                <w:b w:val="0"/>
              </w:rPr>
            </w:pPr>
            <w:r w:rsidRPr="00206C69">
              <w:t>Título:</w:t>
            </w:r>
            <w:r>
              <w:t xml:space="preserve"> </w:t>
            </w:r>
            <w:r>
              <w:rPr>
                <w:b w:val="0"/>
                <w:bCs/>
              </w:rPr>
              <w:t>Bachiller</w:t>
            </w:r>
            <w:r>
              <w:t xml:space="preserve"> </w:t>
            </w:r>
          </w:p>
          <w:p w14:paraId="0D49D6CC" w14:textId="77777777" w:rsidR="00775FA6" w:rsidRPr="00206C69" w:rsidRDefault="00775FA6" w:rsidP="00775FA6">
            <w:pPr>
              <w:pStyle w:val="Ttulo4"/>
              <w:rPr>
                <w:b w:val="0"/>
              </w:rPr>
            </w:pPr>
            <w:r w:rsidRPr="00206C69">
              <w:rPr>
                <w:lang w:bidi="es-ES"/>
              </w:rPr>
              <w:t>Institución:</w:t>
            </w:r>
            <w:r w:rsidRPr="00206C69">
              <w:rPr>
                <w:b w:val="0"/>
                <w:lang w:bidi="es-ES"/>
              </w:rPr>
              <w:t xml:space="preserve"> </w:t>
            </w:r>
            <w:r>
              <w:rPr>
                <w:b w:val="0"/>
                <w:lang w:bidi="es-ES"/>
              </w:rPr>
              <w:t xml:space="preserve">Colegio Corazonista de Medellín </w:t>
            </w:r>
          </w:p>
          <w:p w14:paraId="64C20C33" w14:textId="77777777" w:rsidR="00775FA6" w:rsidRPr="00451D18" w:rsidRDefault="00775FA6" w:rsidP="00575354">
            <w:pPr>
              <w:spacing w:after="120"/>
              <w:rPr>
                <w:bCs/>
              </w:rPr>
            </w:pPr>
            <w:r w:rsidRPr="00206C69">
              <w:rPr>
                <w:b/>
              </w:rPr>
              <w:t>Año: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2017</w:t>
            </w:r>
          </w:p>
          <w:p w14:paraId="035AF44C" w14:textId="77777777" w:rsidR="00775FA6" w:rsidRPr="00206C69" w:rsidRDefault="00775FA6" w:rsidP="00775FA6">
            <w:r w:rsidRPr="00206C69">
              <w:rPr>
                <w:b/>
              </w:rPr>
              <w:t>Idioma:</w:t>
            </w:r>
            <w:r w:rsidRPr="005F7199">
              <w:t xml:space="preserve">  </w:t>
            </w:r>
            <w:proofErr w:type="gramStart"/>
            <w:r>
              <w:t>Inglés</w:t>
            </w:r>
            <w:proofErr w:type="gramEnd"/>
          </w:p>
          <w:p w14:paraId="535AAD13" w14:textId="77777777" w:rsidR="00775FA6" w:rsidRPr="005F7199" w:rsidRDefault="00775FA6" w:rsidP="00775FA6">
            <w:pPr>
              <w:spacing w:after="120"/>
            </w:pPr>
            <w:r w:rsidRPr="00206C69">
              <w:rPr>
                <w:b/>
              </w:rPr>
              <w:t>Nivel:</w:t>
            </w:r>
            <w:r>
              <w:rPr>
                <w:b/>
              </w:rPr>
              <w:t xml:space="preserve"> </w:t>
            </w:r>
            <w:r w:rsidRPr="005F7199">
              <w:t xml:space="preserve"> </w:t>
            </w:r>
            <w:r>
              <w:t>B2</w:t>
            </w:r>
          </w:p>
          <w:p w14:paraId="07D00EEA" w14:textId="55936564" w:rsidR="00E86FC8" w:rsidRPr="00E86FC8" w:rsidRDefault="006F0896" w:rsidP="00E86FC8">
            <w:pPr>
              <w:pStyle w:val="Ttulo2"/>
              <w:rPr>
                <w:color w:val="466B3F"/>
              </w:rPr>
            </w:pPr>
            <w:r>
              <w:rPr>
                <w:color w:val="466B3F"/>
              </w:rPr>
              <w:t>EXPERIENCIAS</w:t>
            </w:r>
            <w:r w:rsidR="0021783B">
              <w:rPr>
                <w:color w:val="466B3F"/>
              </w:rPr>
              <w:t xml:space="preserve"> y habilidades</w:t>
            </w:r>
          </w:p>
          <w:p w14:paraId="3A2B5598" w14:textId="586F3FCD" w:rsidR="00775FA6" w:rsidRDefault="00775FA6" w:rsidP="00775FA6">
            <w:pPr>
              <w:spacing w:after="120"/>
              <w:jc w:val="both"/>
            </w:pPr>
            <w:r>
              <w:t xml:space="preserve">Durante mi </w:t>
            </w:r>
            <w:r w:rsidR="00E86FC8">
              <w:t>pregrado</w:t>
            </w:r>
            <w:r>
              <w:t xml:space="preserve"> he tenido la oportunidad de </w:t>
            </w:r>
            <w:r w:rsidR="00E86FC8">
              <w:t xml:space="preserve">ver diferentes materias de especial interés en la industria, como </w:t>
            </w:r>
            <w:r w:rsidR="00E86FC8">
              <w:rPr>
                <w:i/>
                <w:iCs/>
              </w:rPr>
              <w:t>Gestión del Mantenimiento</w:t>
            </w:r>
            <w:r w:rsidR="00E86FC8">
              <w:t xml:space="preserve">, </w:t>
            </w:r>
            <w:r w:rsidR="00E86FC8">
              <w:rPr>
                <w:i/>
                <w:iCs/>
              </w:rPr>
              <w:t xml:space="preserve">Gestión </w:t>
            </w:r>
            <w:proofErr w:type="spellStart"/>
            <w:r w:rsidR="00E86FC8">
              <w:rPr>
                <w:i/>
                <w:iCs/>
              </w:rPr>
              <w:t>Ingegral</w:t>
            </w:r>
            <w:proofErr w:type="spellEnd"/>
            <w:r w:rsidR="00E86FC8">
              <w:rPr>
                <w:i/>
                <w:iCs/>
              </w:rPr>
              <w:t xml:space="preserve"> de Activos</w:t>
            </w:r>
            <w:r w:rsidR="00E86FC8">
              <w:t xml:space="preserve">, </w:t>
            </w:r>
            <w:r w:rsidR="00E86FC8">
              <w:rPr>
                <w:i/>
                <w:iCs/>
              </w:rPr>
              <w:t>Fundamentos de Tribología</w:t>
            </w:r>
            <w:r w:rsidR="00E86FC8">
              <w:t xml:space="preserve">, </w:t>
            </w:r>
            <w:r w:rsidR="00E86FC8">
              <w:rPr>
                <w:i/>
                <w:iCs/>
              </w:rPr>
              <w:t>Selección de Materiales</w:t>
            </w:r>
            <w:r w:rsidR="00E86FC8">
              <w:t xml:space="preserve">, </w:t>
            </w:r>
            <w:r w:rsidR="00E86FC8">
              <w:rPr>
                <w:i/>
                <w:iCs/>
              </w:rPr>
              <w:t>Procesos de Manufactura en Metalmecánica</w:t>
            </w:r>
            <w:r w:rsidR="00E86FC8">
              <w:t xml:space="preserve">, </w:t>
            </w:r>
            <w:r w:rsidR="00E86FC8">
              <w:rPr>
                <w:i/>
                <w:iCs/>
              </w:rPr>
              <w:t>Fundamentos de Automatización, Gestión Financiera de Proyectos en Ingeniería</w:t>
            </w:r>
            <w:r w:rsidR="00E86FC8">
              <w:t xml:space="preserve">, entre otras; junto con materias de la Especialización en Mantenimiento en la universidad, como </w:t>
            </w:r>
            <w:r w:rsidR="00E86FC8">
              <w:rPr>
                <w:i/>
                <w:iCs/>
              </w:rPr>
              <w:t>Técnicas de Lubricación Orientadas a la Confiabilidad</w:t>
            </w:r>
            <w:r w:rsidR="00E86FC8">
              <w:t xml:space="preserve">, o </w:t>
            </w:r>
            <w:r w:rsidR="00E86FC8">
              <w:rPr>
                <w:i/>
                <w:iCs/>
              </w:rPr>
              <w:t>Gerencia del Mantenimiento</w:t>
            </w:r>
            <w:r w:rsidR="00E86FC8">
              <w:t>. Estas materias, en su gran mayoría, contaron con proyectos</w:t>
            </w:r>
            <w:r w:rsidR="0021783B">
              <w:t xml:space="preserve"> aplicados a casos reales, lo que me permitió tener cierto grado de experticia en dichas ramas.</w:t>
            </w:r>
          </w:p>
          <w:p w14:paraId="3169C8C7" w14:textId="18799FAE" w:rsidR="00082431" w:rsidRDefault="0021783B" w:rsidP="00775FA6">
            <w:pPr>
              <w:spacing w:after="120"/>
              <w:jc w:val="both"/>
            </w:pPr>
            <w:r>
              <w:t>Por lo anterior, h</w:t>
            </w:r>
            <w:r w:rsidR="00775FA6">
              <w:t>e desarrollado</w:t>
            </w:r>
            <w:r w:rsidR="009A3F65">
              <w:t xml:space="preserve"> </w:t>
            </w:r>
            <w:r w:rsidR="00775FA6">
              <w:t xml:space="preserve">dominio en diferentes herramientas y habilidades concernientes al diseño y manufactura CAD y CAM, automatización </w:t>
            </w:r>
            <w:r>
              <w:t xml:space="preserve">con electroneumática y </w:t>
            </w:r>
            <w:proofErr w:type="spellStart"/>
            <w:r w:rsidR="00775FA6">
              <w:t>PLCs</w:t>
            </w:r>
            <w:proofErr w:type="spellEnd"/>
            <w:r w:rsidR="00775FA6">
              <w:t>, diseño de circuitos electrónicos y diferentes lenguajes de programación</w:t>
            </w:r>
            <w:r>
              <w:t xml:space="preserve">; además, en la gran mayoría de estos proyectos </w:t>
            </w:r>
            <w:r w:rsidR="00A504C4">
              <w:t xml:space="preserve">tuve que buscar y leer </w:t>
            </w:r>
            <w:r>
              <w:t xml:space="preserve">información </w:t>
            </w:r>
            <w:r w:rsidR="00A504C4">
              <w:t>documentación</w:t>
            </w:r>
            <w:r>
              <w:t xml:space="preserve"> académica y técnica</w:t>
            </w:r>
            <w:r w:rsidR="00A504C4">
              <w:t xml:space="preserve">, </w:t>
            </w:r>
            <w:r>
              <w:t xml:space="preserve">acciones </w:t>
            </w:r>
            <w:r w:rsidR="00A504C4">
              <w:t>que me ayud</w:t>
            </w:r>
            <w:r>
              <w:t xml:space="preserve">aron </w:t>
            </w:r>
            <w:r w:rsidR="00A504C4">
              <w:t>a refinar mi capacidad de investigación y redacción.</w:t>
            </w:r>
          </w:p>
          <w:p w14:paraId="18DB1034" w14:textId="0560B994" w:rsidR="00775FA6" w:rsidRDefault="0021783B" w:rsidP="00775FA6">
            <w:pPr>
              <w:spacing w:after="120"/>
              <w:jc w:val="both"/>
            </w:pPr>
            <w:r>
              <w:t xml:space="preserve">A </w:t>
            </w:r>
            <w:r w:rsidR="00775FA6">
              <w:t xml:space="preserve">lo largo de mi carrera he trabajado en equipos con múltiples personas, cada una con diferentes personalidades, capacidades y formas de trabajar, y he tomado un rol de líder y planeador activo en buena parte de estas experiencias. Esto me ha permitido aprender y mejorar mis habilidades blandas, y entender que en equipo se consiguen logros mucho más </w:t>
            </w:r>
            <w:r w:rsidR="00A504C4">
              <w:t xml:space="preserve">ambiciosos y </w:t>
            </w:r>
            <w:r w:rsidR="00775FA6">
              <w:t>significativos que por cuenta propia.</w:t>
            </w:r>
          </w:p>
          <w:p w14:paraId="2F4638D3" w14:textId="50CF0AAF" w:rsidR="00775FA6" w:rsidRDefault="0021783B" w:rsidP="00775FA6">
            <w:pPr>
              <w:spacing w:after="240"/>
              <w:jc w:val="both"/>
            </w:pPr>
            <w:r>
              <w:t>Por último</w:t>
            </w:r>
            <w:r w:rsidR="00775FA6">
              <w:t xml:space="preserve">, tengo cierta experiencia con desarrollo de software. En mis tiempos libres aprendí diversos lenguajes de programación y aprendí de desarrollo web de forma autodidacta. Actualmente trabajo a tiempo parcial </w:t>
            </w:r>
            <w:r w:rsidR="008F6D31">
              <w:t>c</w:t>
            </w:r>
            <w:r w:rsidR="00775FA6">
              <w:t xml:space="preserve">omo desarrollador de aplicaciones de análisis y predicción de datos con Machine </w:t>
            </w:r>
            <w:proofErr w:type="spellStart"/>
            <w:r w:rsidR="00775FA6">
              <w:t>Learning</w:t>
            </w:r>
            <w:proofErr w:type="spellEnd"/>
            <w:r w:rsidR="009A3F65">
              <w:t>.</w:t>
            </w:r>
          </w:p>
          <w:p w14:paraId="10A783E5" w14:textId="36001A30" w:rsidR="006F0896" w:rsidRPr="005F7199" w:rsidRDefault="006F0896" w:rsidP="00575354">
            <w:pPr>
              <w:pStyle w:val="Ttulo2"/>
              <w:spacing w:line="276" w:lineRule="auto"/>
              <w:rPr>
                <w:color w:val="466B3F"/>
              </w:rPr>
            </w:pPr>
            <w:r w:rsidRPr="005F7199">
              <w:rPr>
                <w:color w:val="466B3F"/>
              </w:rPr>
              <w:lastRenderedPageBreak/>
              <w:t xml:space="preserve">experiencia </w:t>
            </w:r>
            <w:r>
              <w:rPr>
                <w:color w:val="466B3F"/>
              </w:rPr>
              <w:t>laboral</w:t>
            </w:r>
          </w:p>
          <w:p w14:paraId="057B8FE8" w14:textId="77777777" w:rsidR="006F0896" w:rsidRPr="009C2AF8" w:rsidRDefault="006F0896" w:rsidP="006F0896">
            <w:pPr>
              <w:rPr>
                <w:bCs/>
              </w:rPr>
            </w:pPr>
            <w:r w:rsidRPr="0002614D">
              <w:rPr>
                <w:b/>
              </w:rPr>
              <w:t>Cargo: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 xml:space="preserve">Desarrollador de C# en Machine </w:t>
            </w:r>
            <w:proofErr w:type="spellStart"/>
            <w:r>
              <w:rPr>
                <w:bCs/>
              </w:rPr>
              <w:t>Learning</w:t>
            </w:r>
            <w:proofErr w:type="spellEnd"/>
            <w:r>
              <w:rPr>
                <w:bCs/>
              </w:rPr>
              <w:t xml:space="preserve"> </w:t>
            </w:r>
          </w:p>
          <w:p w14:paraId="704C7518" w14:textId="77777777" w:rsidR="006F0896" w:rsidRPr="009F238C" w:rsidRDefault="006F0896" w:rsidP="006F0896">
            <w:pPr>
              <w:rPr>
                <w:bCs/>
              </w:rPr>
            </w:pPr>
            <w:r>
              <w:rPr>
                <w:b/>
              </w:rPr>
              <w:t xml:space="preserve">Funciones: </w:t>
            </w:r>
            <w:r>
              <w:rPr>
                <w:bCs/>
              </w:rPr>
              <w:t xml:space="preserve">Desarrollo de aplicaciones en C# que permitan predecir ventas futuras, identificar anomalías en inventarios, ajustar precios dinámicamente, entre otras, con ayuda de algoritmos de Machine </w:t>
            </w:r>
            <w:proofErr w:type="spellStart"/>
            <w:r>
              <w:rPr>
                <w:bCs/>
              </w:rPr>
              <w:t>Learning</w:t>
            </w:r>
            <w:proofErr w:type="spellEnd"/>
            <w:r>
              <w:rPr>
                <w:bCs/>
              </w:rPr>
              <w:t xml:space="preserve">. </w:t>
            </w:r>
          </w:p>
          <w:p w14:paraId="4035144D" w14:textId="77777777" w:rsidR="006F0896" w:rsidRPr="009C2AF8" w:rsidRDefault="006F0896" w:rsidP="006F0896">
            <w:pPr>
              <w:rPr>
                <w:bCs/>
              </w:rPr>
            </w:pPr>
            <w:r w:rsidRPr="0002614D">
              <w:rPr>
                <w:b/>
              </w:rPr>
              <w:t>E</w:t>
            </w:r>
            <w:r>
              <w:rPr>
                <w:b/>
              </w:rPr>
              <w:t>ntidad</w:t>
            </w:r>
            <w:r w:rsidRPr="0002614D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hyperlink r:id="rId18" w:history="1">
              <w:proofErr w:type="spellStart"/>
              <w:r w:rsidRPr="004D5C27">
                <w:rPr>
                  <w:rStyle w:val="Hipervnculo"/>
                  <w:bCs/>
                  <w:color w:val="0070C0"/>
                </w:rPr>
                <w:t>Cizaro</w:t>
              </w:r>
              <w:proofErr w:type="spellEnd"/>
              <w:r w:rsidRPr="004D5C27">
                <w:rPr>
                  <w:rStyle w:val="Hipervnculo"/>
                  <w:bCs/>
                  <w:color w:val="0070C0"/>
                </w:rPr>
                <w:t xml:space="preserve"> S.A.S</w:t>
              </w:r>
            </w:hyperlink>
          </w:p>
          <w:p w14:paraId="4F58AE1B" w14:textId="77777777" w:rsidR="006F0896" w:rsidRDefault="006F0896" w:rsidP="006F0896">
            <w:pPr>
              <w:rPr>
                <w:b/>
              </w:rPr>
            </w:pPr>
            <w:r w:rsidRPr="0002614D">
              <w:rPr>
                <w:b/>
              </w:rPr>
              <w:t>Período:</w:t>
            </w:r>
            <w:r>
              <w:rPr>
                <w:b/>
              </w:rPr>
              <w:t xml:space="preserve"> </w:t>
            </w:r>
            <w:proofErr w:type="gramStart"/>
            <w:r>
              <w:rPr>
                <w:bCs/>
              </w:rPr>
              <w:t>Junio</w:t>
            </w:r>
            <w:proofErr w:type="gramEnd"/>
            <w:r>
              <w:rPr>
                <w:bCs/>
              </w:rPr>
              <w:t xml:space="preserve"> de 2023 hasta hoy</w:t>
            </w:r>
          </w:p>
          <w:p w14:paraId="181C1D60" w14:textId="77777777" w:rsidR="006F0896" w:rsidRPr="009C2AF8" w:rsidRDefault="006F0896" w:rsidP="006F0896">
            <w:pPr>
              <w:rPr>
                <w:bCs/>
              </w:rPr>
            </w:pPr>
            <w:r w:rsidRPr="0002614D">
              <w:rPr>
                <w:b/>
              </w:rPr>
              <w:t>Cargo: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Soporte al cliente e implementación</w:t>
            </w:r>
          </w:p>
          <w:p w14:paraId="099F9E01" w14:textId="77777777" w:rsidR="006F0896" w:rsidRPr="009F238C" w:rsidRDefault="006F0896" w:rsidP="006F0896">
            <w:pPr>
              <w:rPr>
                <w:bCs/>
              </w:rPr>
            </w:pPr>
            <w:r>
              <w:rPr>
                <w:b/>
              </w:rPr>
              <w:t xml:space="preserve">Funciones: </w:t>
            </w:r>
            <w:r>
              <w:rPr>
                <w:bCs/>
              </w:rPr>
              <w:t xml:space="preserve">Implementar el sistema </w:t>
            </w:r>
            <w:proofErr w:type="spellStart"/>
            <w:r>
              <w:rPr>
                <w:bCs/>
              </w:rPr>
              <w:t>Cizaro</w:t>
            </w:r>
            <w:proofErr w:type="spellEnd"/>
            <w:r>
              <w:rPr>
                <w:bCs/>
              </w:rPr>
              <w:t xml:space="preserve"> ERP en los equipos de los clientes y brindar atención y soporte técnico si éste lo requiere.</w:t>
            </w:r>
          </w:p>
          <w:p w14:paraId="4B7D53B2" w14:textId="77777777" w:rsidR="006F0896" w:rsidRPr="009C2AF8" w:rsidRDefault="006F0896" w:rsidP="006F0896">
            <w:pPr>
              <w:rPr>
                <w:bCs/>
              </w:rPr>
            </w:pPr>
            <w:r w:rsidRPr="0002614D">
              <w:rPr>
                <w:b/>
              </w:rPr>
              <w:t>E</w:t>
            </w:r>
            <w:r>
              <w:rPr>
                <w:b/>
              </w:rPr>
              <w:t>ntidad</w:t>
            </w:r>
            <w:r w:rsidRPr="0002614D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hyperlink r:id="rId19" w:history="1">
              <w:proofErr w:type="spellStart"/>
              <w:r w:rsidRPr="004D5C27">
                <w:rPr>
                  <w:rStyle w:val="Hipervnculo"/>
                  <w:bCs/>
                  <w:color w:val="0070C0"/>
                </w:rPr>
                <w:t>Cizaro</w:t>
              </w:r>
              <w:proofErr w:type="spellEnd"/>
              <w:r w:rsidRPr="004D5C27">
                <w:rPr>
                  <w:rStyle w:val="Hipervnculo"/>
                  <w:bCs/>
                  <w:color w:val="0070C0"/>
                </w:rPr>
                <w:t xml:space="preserve"> S.A.S</w:t>
              </w:r>
            </w:hyperlink>
          </w:p>
          <w:p w14:paraId="2200AA82" w14:textId="77777777" w:rsidR="006F0896" w:rsidRDefault="006F0896" w:rsidP="006F0896">
            <w:pPr>
              <w:spacing w:after="120"/>
              <w:rPr>
                <w:bCs/>
              </w:rPr>
            </w:pPr>
            <w:r w:rsidRPr="0002614D">
              <w:rPr>
                <w:b/>
              </w:rPr>
              <w:t>Período:</w:t>
            </w:r>
            <w:r>
              <w:rPr>
                <w:b/>
              </w:rPr>
              <w:t xml:space="preserve"> </w:t>
            </w:r>
            <w:proofErr w:type="gramStart"/>
            <w:r>
              <w:rPr>
                <w:bCs/>
              </w:rPr>
              <w:t>Noviembre</w:t>
            </w:r>
            <w:proofErr w:type="gramEnd"/>
            <w:r>
              <w:rPr>
                <w:bCs/>
              </w:rPr>
              <w:t xml:space="preserve"> de 2022 hasta junio de 2023</w:t>
            </w:r>
          </w:p>
          <w:p w14:paraId="0E9A04B6" w14:textId="77777777" w:rsidR="006F0896" w:rsidRPr="009C2AF8" w:rsidRDefault="006F0896" w:rsidP="006F0896">
            <w:pPr>
              <w:rPr>
                <w:bCs/>
              </w:rPr>
            </w:pPr>
            <w:r w:rsidRPr="0002614D">
              <w:rPr>
                <w:b/>
              </w:rPr>
              <w:t>Cargo: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Desarrollador web y diseñador independiente</w:t>
            </w:r>
          </w:p>
          <w:p w14:paraId="45B37888" w14:textId="77777777" w:rsidR="006F0896" w:rsidRPr="004D5C27" w:rsidRDefault="006F0896" w:rsidP="006F0896">
            <w:pPr>
              <w:rPr>
                <w:bCs/>
              </w:rPr>
            </w:pPr>
            <w:r>
              <w:rPr>
                <w:b/>
              </w:rPr>
              <w:t xml:space="preserve">Funciones: </w:t>
            </w:r>
            <w:r>
              <w:rPr>
                <w:bCs/>
              </w:rPr>
              <w:t xml:space="preserve">Diseñar y construir páginas web para clientes de todo tipo con lenguajes y herramientas de desarrollo como JavaScript, </w:t>
            </w:r>
            <w:proofErr w:type="spellStart"/>
            <w:r>
              <w:rPr>
                <w:bCs/>
              </w:rPr>
              <w:t>Vue</w:t>
            </w:r>
            <w:proofErr w:type="spellEnd"/>
            <w:r>
              <w:rPr>
                <w:bCs/>
              </w:rPr>
              <w:t>, y CMS como WordPress; así como diseño de logos y todo tipo de contenido multimedia.</w:t>
            </w:r>
          </w:p>
          <w:p w14:paraId="1123DF03" w14:textId="77777777" w:rsidR="006F0896" w:rsidRPr="00797FA1" w:rsidRDefault="006F0896" w:rsidP="006F0896">
            <w:pPr>
              <w:spacing w:after="120"/>
              <w:rPr>
                <w:bCs/>
              </w:rPr>
            </w:pPr>
            <w:r w:rsidRPr="0002614D">
              <w:rPr>
                <w:b/>
              </w:rPr>
              <w:t>Período:</w:t>
            </w:r>
            <w:r>
              <w:rPr>
                <w:b/>
              </w:rPr>
              <w:t xml:space="preserve"> </w:t>
            </w:r>
            <w:proofErr w:type="gramStart"/>
            <w:r>
              <w:rPr>
                <w:bCs/>
              </w:rPr>
              <w:t>Noviembre</w:t>
            </w:r>
            <w:proofErr w:type="gramEnd"/>
            <w:r>
              <w:rPr>
                <w:bCs/>
              </w:rPr>
              <w:t xml:space="preserve"> de 2022 hasta junio de 2023</w:t>
            </w:r>
          </w:p>
          <w:p w14:paraId="282F3542" w14:textId="77777777" w:rsidR="006F0896" w:rsidRPr="009C2AF8" w:rsidRDefault="006F0896" w:rsidP="006F0896">
            <w:pPr>
              <w:rPr>
                <w:bCs/>
              </w:rPr>
            </w:pPr>
            <w:r w:rsidRPr="0002614D">
              <w:rPr>
                <w:b/>
              </w:rPr>
              <w:t>Cargo: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Asistente de desarrollo de software y automatización</w:t>
            </w:r>
          </w:p>
          <w:p w14:paraId="361ADD2C" w14:textId="77777777" w:rsidR="006F0896" w:rsidRPr="004D5C27" w:rsidRDefault="006F0896" w:rsidP="006F0896">
            <w:pPr>
              <w:rPr>
                <w:bCs/>
              </w:rPr>
            </w:pPr>
            <w:r>
              <w:rPr>
                <w:b/>
              </w:rPr>
              <w:t xml:space="preserve">Funciones: </w:t>
            </w:r>
            <w:r>
              <w:rPr>
                <w:bCs/>
              </w:rPr>
              <w:t>Desarrollo de formularios web en PHP y automatización de procesos manuales y repetitivos en el equipo.</w:t>
            </w:r>
          </w:p>
          <w:p w14:paraId="3FA3C3AA" w14:textId="77777777" w:rsidR="006F0896" w:rsidRPr="009C2AF8" w:rsidRDefault="006F0896" w:rsidP="006F0896">
            <w:pPr>
              <w:rPr>
                <w:bCs/>
              </w:rPr>
            </w:pPr>
            <w:r w:rsidRPr="0002614D">
              <w:rPr>
                <w:b/>
              </w:rPr>
              <w:t>E</w:t>
            </w:r>
            <w:r>
              <w:rPr>
                <w:b/>
              </w:rPr>
              <w:t>ntidad</w:t>
            </w:r>
            <w:r w:rsidRPr="0002614D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Tigo Colombia</w:t>
            </w:r>
          </w:p>
          <w:p w14:paraId="08963311" w14:textId="77777777" w:rsidR="006F0896" w:rsidRDefault="006F0896" w:rsidP="006F0896">
            <w:pPr>
              <w:spacing w:after="120"/>
              <w:rPr>
                <w:bCs/>
              </w:rPr>
            </w:pPr>
            <w:r w:rsidRPr="0002614D">
              <w:rPr>
                <w:b/>
              </w:rPr>
              <w:t>Período: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Junio a diciembre de 2020</w:t>
            </w:r>
          </w:p>
          <w:p w14:paraId="7D5C7A37" w14:textId="77777777" w:rsidR="00775FA6" w:rsidRDefault="006F0896" w:rsidP="006F0896">
            <w:pPr>
              <w:spacing w:after="240"/>
              <w:jc w:val="both"/>
              <w:rPr>
                <w:color w:val="A6A6A6" w:themeColor="background1" w:themeShade="A6"/>
              </w:rPr>
            </w:pPr>
            <w:r w:rsidRPr="00980A0A">
              <w:rPr>
                <w:b/>
                <w:bCs/>
                <w:color w:val="A6A6A6" w:themeColor="background1" w:themeShade="A6"/>
              </w:rPr>
              <w:t>Importante:</w:t>
            </w:r>
            <w:r w:rsidRPr="001875D2">
              <w:rPr>
                <w:color w:val="A6A6A6" w:themeColor="background1" w:themeShade="A6"/>
              </w:rPr>
              <w:t xml:space="preserve"> Los soportes o certificados de la información consignada en este documento serán entregados a solicitud de la entidad en caso de ser requeridos.</w:t>
            </w:r>
          </w:p>
          <w:p w14:paraId="5FC99221" w14:textId="71F9CAEA" w:rsidR="008F6D31" w:rsidRPr="005F7199" w:rsidRDefault="008F6D31" w:rsidP="008F6D31">
            <w:pPr>
              <w:pStyle w:val="Ttulo2"/>
              <w:rPr>
                <w:color w:val="466B3F"/>
              </w:rPr>
            </w:pPr>
            <w:r>
              <w:rPr>
                <w:color w:val="466B3F"/>
              </w:rPr>
              <w:t>Referencias personales</w:t>
            </w:r>
          </w:p>
          <w:p w14:paraId="621AD1BA" w14:textId="77777777" w:rsidR="008F6D31" w:rsidRPr="00980A0A" w:rsidRDefault="00980A0A" w:rsidP="00980A0A">
            <w:pPr>
              <w:jc w:val="both"/>
              <w:rPr>
                <w:b/>
                <w:bCs/>
              </w:rPr>
            </w:pPr>
            <w:r w:rsidRPr="00980A0A">
              <w:rPr>
                <w:b/>
                <w:bCs/>
              </w:rPr>
              <w:t>Manuela Valencia Gil</w:t>
            </w:r>
          </w:p>
          <w:p w14:paraId="35F70FBB" w14:textId="269AFE94" w:rsidR="00980A0A" w:rsidRDefault="00980A0A" w:rsidP="00980A0A">
            <w:pPr>
              <w:jc w:val="both"/>
            </w:pPr>
            <w:r>
              <w:t>Ocupación: Estudiante de Ingeniería Mecánica</w:t>
            </w:r>
          </w:p>
          <w:p w14:paraId="775E9589" w14:textId="496D3E8C" w:rsidR="00980A0A" w:rsidRDefault="00980A0A" w:rsidP="00980A0A">
            <w:pPr>
              <w:spacing w:after="240"/>
              <w:jc w:val="both"/>
            </w:pPr>
            <w:r>
              <w:t>Teléfono:  +57 307 5631716</w:t>
            </w:r>
          </w:p>
          <w:p w14:paraId="3D90EF52" w14:textId="6B7BC0D1" w:rsidR="00575354" w:rsidRPr="00980A0A" w:rsidRDefault="00575354" w:rsidP="0057535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Cristian Camilo Isaza Álvarez</w:t>
            </w:r>
          </w:p>
          <w:p w14:paraId="7C39FD71" w14:textId="7D3835BC" w:rsidR="00575354" w:rsidRDefault="00575354" w:rsidP="00575354">
            <w:pPr>
              <w:jc w:val="both"/>
            </w:pPr>
            <w:r>
              <w:t>Ocupación: Estudiante de Ciencias Políticas</w:t>
            </w:r>
          </w:p>
          <w:p w14:paraId="57BCE464" w14:textId="778C3536" w:rsidR="00575354" w:rsidRDefault="00575354" w:rsidP="00575354">
            <w:pPr>
              <w:spacing w:after="240"/>
              <w:jc w:val="both"/>
            </w:pPr>
            <w:r>
              <w:t>Teléfono:  +57 324 6526812</w:t>
            </w:r>
          </w:p>
          <w:p w14:paraId="3D63426D" w14:textId="0E478830" w:rsidR="00980A0A" w:rsidRPr="005F7199" w:rsidRDefault="00980A0A" w:rsidP="00980A0A">
            <w:pPr>
              <w:pStyle w:val="Ttulo2"/>
              <w:rPr>
                <w:color w:val="466B3F"/>
              </w:rPr>
            </w:pPr>
            <w:r>
              <w:rPr>
                <w:color w:val="466B3F"/>
              </w:rPr>
              <w:t>Referencias laborales</w:t>
            </w:r>
          </w:p>
          <w:p w14:paraId="4D175EBD" w14:textId="77777777" w:rsidR="00980A0A" w:rsidRDefault="00980A0A" w:rsidP="00980A0A">
            <w:pPr>
              <w:jc w:val="both"/>
              <w:rPr>
                <w:b/>
                <w:bCs/>
              </w:rPr>
            </w:pPr>
            <w:r w:rsidRPr="00980A0A">
              <w:rPr>
                <w:b/>
                <w:bCs/>
              </w:rPr>
              <w:t>Manuel Alejandro Fula Rojas</w:t>
            </w:r>
          </w:p>
          <w:p w14:paraId="01F63104" w14:textId="77777777" w:rsidR="00980A0A" w:rsidRDefault="00980A0A" w:rsidP="00980A0A">
            <w:pPr>
              <w:jc w:val="both"/>
            </w:pPr>
            <w:r>
              <w:t>Ocupación: Profesor vinculado. Universidad Nacional de Colombia</w:t>
            </w:r>
          </w:p>
          <w:p w14:paraId="61D969EE" w14:textId="77777777" w:rsidR="00980A0A" w:rsidRDefault="00980A0A" w:rsidP="00980A0A">
            <w:pPr>
              <w:spacing w:after="240"/>
              <w:jc w:val="both"/>
            </w:pPr>
            <w:r>
              <w:t>Teléfono: +57 300 2093179</w:t>
            </w:r>
          </w:p>
          <w:p w14:paraId="4767E75B" w14:textId="77777777" w:rsidR="00980A0A" w:rsidRDefault="00980A0A" w:rsidP="00980A0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Liav </w:t>
            </w:r>
            <w:proofErr w:type="spellStart"/>
            <w:r>
              <w:rPr>
                <w:b/>
                <w:bCs/>
              </w:rPr>
              <w:t>Hurvitz</w:t>
            </w:r>
            <w:proofErr w:type="spellEnd"/>
          </w:p>
          <w:p w14:paraId="41726279" w14:textId="02EBC029" w:rsidR="00980A0A" w:rsidRDefault="00980A0A" w:rsidP="00980A0A">
            <w:pPr>
              <w:jc w:val="both"/>
            </w:pPr>
            <w:r w:rsidRPr="00980A0A">
              <w:t xml:space="preserve">Ocupación: </w:t>
            </w:r>
            <w:proofErr w:type="gramStart"/>
            <w:r>
              <w:t>Jefe</w:t>
            </w:r>
            <w:proofErr w:type="gramEnd"/>
            <w:r>
              <w:t xml:space="preserve"> </w:t>
            </w:r>
            <w:r w:rsidR="00575354">
              <w:t>directo</w:t>
            </w:r>
            <w:r>
              <w:t xml:space="preserve">. </w:t>
            </w:r>
            <w:r w:rsidR="00575354">
              <w:t xml:space="preserve">Socio </w:t>
            </w:r>
            <w:r>
              <w:t xml:space="preserve">de </w:t>
            </w:r>
            <w:proofErr w:type="spellStart"/>
            <w:r>
              <w:t>Cizaro</w:t>
            </w:r>
            <w:proofErr w:type="spellEnd"/>
            <w:r>
              <w:t xml:space="preserve"> S.A.S</w:t>
            </w:r>
          </w:p>
          <w:p w14:paraId="60EDF7D0" w14:textId="0F511E32" w:rsidR="00980A0A" w:rsidRDefault="00980A0A" w:rsidP="00980A0A">
            <w:pPr>
              <w:spacing w:after="240"/>
              <w:jc w:val="both"/>
            </w:pPr>
            <w:r>
              <w:t xml:space="preserve">Teléfono: </w:t>
            </w:r>
            <w:r w:rsidR="00575354">
              <w:t>+57 302 3249675</w:t>
            </w:r>
          </w:p>
          <w:p w14:paraId="0EB9BF64" w14:textId="77777777" w:rsidR="00980A0A" w:rsidRDefault="00980A0A" w:rsidP="00980A0A">
            <w:pPr>
              <w:spacing w:after="240"/>
              <w:jc w:val="both"/>
              <w:rPr>
                <w:color w:val="A6A6A6" w:themeColor="background1" w:themeShade="A6"/>
              </w:rPr>
            </w:pPr>
            <w:r w:rsidRPr="00980A0A">
              <w:rPr>
                <w:b/>
                <w:bCs/>
                <w:color w:val="A6A6A6" w:themeColor="background1" w:themeShade="A6"/>
              </w:rPr>
              <w:t>Importante:</w:t>
            </w:r>
            <w:r w:rsidRPr="001875D2">
              <w:rPr>
                <w:color w:val="A6A6A6" w:themeColor="background1" w:themeShade="A6"/>
              </w:rPr>
              <w:t xml:space="preserve"> </w:t>
            </w:r>
            <w:r>
              <w:rPr>
                <w:color w:val="A6A6A6" w:themeColor="background1" w:themeShade="A6"/>
              </w:rPr>
              <w:t>Por favor escribir a las personas enunciadas antes de llamar directamente.</w:t>
            </w:r>
          </w:p>
          <w:p w14:paraId="06F02311" w14:textId="2756AFB0" w:rsidR="00F6699D" w:rsidRPr="005F7199" w:rsidRDefault="00F6699D" w:rsidP="00F6699D">
            <w:pPr>
              <w:pStyle w:val="Ttulo2"/>
              <w:rPr>
                <w:color w:val="466B3F"/>
              </w:rPr>
            </w:pPr>
            <w:r>
              <w:rPr>
                <w:color w:val="466B3F"/>
              </w:rPr>
              <w:t>Firma</w:t>
            </w:r>
          </w:p>
          <w:p w14:paraId="538E5045" w14:textId="5892F7F3" w:rsidR="00F6699D" w:rsidRPr="00980A0A" w:rsidRDefault="00F6699D" w:rsidP="00980A0A">
            <w:pPr>
              <w:spacing w:after="240"/>
              <w:jc w:val="both"/>
              <w:rPr>
                <w:color w:val="A6A6A6" w:themeColor="background1" w:themeShade="A6"/>
              </w:rPr>
            </w:pPr>
            <w:r>
              <w:rPr>
                <w:noProof/>
              </w:rPr>
              <w:drawing>
                <wp:inline distT="0" distB="0" distL="0" distR="0" wp14:anchorId="193F0111" wp14:editId="79BBC42E">
                  <wp:extent cx="2360257" cy="1057002"/>
                  <wp:effectExtent l="0" t="0" r="2540" b="0"/>
                  <wp:docPr id="8772848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28486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952" cy="1071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C414C6" w14:textId="77777777" w:rsidR="00E944A4" w:rsidRPr="0059649E" w:rsidRDefault="00E944A4" w:rsidP="009F238C">
      <w:pPr>
        <w:tabs>
          <w:tab w:val="left" w:pos="990"/>
        </w:tabs>
      </w:pPr>
    </w:p>
    <w:sectPr w:rsidR="00E944A4" w:rsidRPr="0059649E" w:rsidSect="008F6D31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 w:code="9"/>
      <w:pgMar w:top="851" w:right="576" w:bottom="42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4488A" w14:textId="77777777" w:rsidR="007A51B9" w:rsidRDefault="007A51B9" w:rsidP="000C45FF">
      <w:r>
        <w:separator/>
      </w:r>
    </w:p>
  </w:endnote>
  <w:endnote w:type="continuationSeparator" w:id="0">
    <w:p w14:paraId="3F0CDE92" w14:textId="77777777" w:rsidR="007A51B9" w:rsidRDefault="007A51B9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24F41" w14:textId="77777777" w:rsidR="003C5F62" w:rsidRDefault="003C5F6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90C73" w14:textId="77777777" w:rsidR="003C5F62" w:rsidRDefault="003C5F6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955C6" w14:textId="77777777" w:rsidR="003C5F62" w:rsidRDefault="003C5F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FA1FA" w14:textId="77777777" w:rsidR="007A51B9" w:rsidRDefault="007A51B9" w:rsidP="000C45FF">
      <w:r>
        <w:separator/>
      </w:r>
    </w:p>
  </w:footnote>
  <w:footnote w:type="continuationSeparator" w:id="0">
    <w:p w14:paraId="5EA7BB39" w14:textId="77777777" w:rsidR="007A51B9" w:rsidRDefault="007A51B9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028D4" w14:textId="77777777" w:rsidR="003C5F62" w:rsidRDefault="003C5F6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53E9C" w14:textId="77777777" w:rsidR="000C45FF" w:rsidRPr="0059649E" w:rsidRDefault="000C45FF">
    <w:pPr>
      <w:pStyle w:val="Encabezado"/>
    </w:pPr>
    <w:r w:rsidRPr="0059649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546BCAA6" wp14:editId="464A1853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784357586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D7C61" w14:textId="77777777" w:rsidR="003C5F62" w:rsidRDefault="003C5F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1E1DED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391219609" o:spid="_x0000_i1025" type="#_x0000_t75" alt="Iconos, Logos, Símbolos de Linkedin - Descarga Gratuita PNG, SVG" style="width:511.9pt;height:511.9pt;visibility:visible;mso-wrap-style:square">
            <v:imagedata r:id="rId1" o:title="Iconos, Logos, Símbolos de Linkedin - Descarga Gratuita PNG, SVG" croptop="8183f" cropbottom="8030f" cropleft="7763f" cropright="7820f"/>
          </v:shape>
        </w:pict>
      </mc:Choice>
      <mc:Fallback>
        <w:drawing>
          <wp:inline distT="0" distB="0" distL="0" distR="0" wp14:anchorId="0B55FB93" wp14:editId="7CA0E7B4">
            <wp:extent cx="6501130" cy="6501130"/>
            <wp:effectExtent l="0" t="0" r="0" b="0"/>
            <wp:docPr id="391219609" name="Imagen 391219609" descr="Iconos, Logos, Símbolos de Linkedin - Descarga Gratuita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Iconos, Logos, Símbolos de Linkedin - Descarga Gratuita PNG, SV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5" t="12486" r="11932" b="12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130" cy="650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05AE49E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86087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09897C4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6D03AF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86857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A47FD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647B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7A02E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8808B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303FE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5C7D1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E5F5A66"/>
    <w:multiLevelType w:val="hybridMultilevel"/>
    <w:tmpl w:val="5C800734"/>
    <w:lvl w:ilvl="0" w:tplc="FA30C40A">
      <w:start w:val="3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4559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7573654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317617316">
    <w:abstractNumId w:val="10"/>
  </w:num>
  <w:num w:numId="2" w16cid:durableId="908728923">
    <w:abstractNumId w:val="12"/>
  </w:num>
  <w:num w:numId="3" w16cid:durableId="1144542537">
    <w:abstractNumId w:val="8"/>
  </w:num>
  <w:num w:numId="4" w16cid:durableId="832532100">
    <w:abstractNumId w:val="3"/>
  </w:num>
  <w:num w:numId="5" w16cid:durableId="151336225">
    <w:abstractNumId w:val="2"/>
  </w:num>
  <w:num w:numId="6" w16cid:durableId="1194032636">
    <w:abstractNumId w:val="1"/>
  </w:num>
  <w:num w:numId="7" w16cid:durableId="1434285167">
    <w:abstractNumId w:val="0"/>
  </w:num>
  <w:num w:numId="8" w16cid:durableId="815344360">
    <w:abstractNumId w:val="9"/>
  </w:num>
  <w:num w:numId="9" w16cid:durableId="1132476759">
    <w:abstractNumId w:val="7"/>
  </w:num>
  <w:num w:numId="10" w16cid:durableId="672488117">
    <w:abstractNumId w:val="6"/>
  </w:num>
  <w:num w:numId="11" w16cid:durableId="989942190">
    <w:abstractNumId w:val="5"/>
  </w:num>
  <w:num w:numId="12" w16cid:durableId="1844734876">
    <w:abstractNumId w:val="4"/>
  </w:num>
  <w:num w:numId="13" w16cid:durableId="365184188">
    <w:abstractNumId w:val="13"/>
  </w:num>
  <w:num w:numId="14" w16cid:durableId="20021928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F4"/>
    <w:rsid w:val="0002614D"/>
    <w:rsid w:val="00036450"/>
    <w:rsid w:val="00075675"/>
    <w:rsid w:val="00082431"/>
    <w:rsid w:val="00094499"/>
    <w:rsid w:val="000C45FF"/>
    <w:rsid w:val="000E3FD1"/>
    <w:rsid w:val="000E6BDA"/>
    <w:rsid w:val="00112054"/>
    <w:rsid w:val="00120BB6"/>
    <w:rsid w:val="001402A1"/>
    <w:rsid w:val="001424E5"/>
    <w:rsid w:val="001525E1"/>
    <w:rsid w:val="001566CE"/>
    <w:rsid w:val="001737D0"/>
    <w:rsid w:val="00180329"/>
    <w:rsid w:val="001875D2"/>
    <w:rsid w:val="0019001F"/>
    <w:rsid w:val="001A74A5"/>
    <w:rsid w:val="001B2ABD"/>
    <w:rsid w:val="001D593D"/>
    <w:rsid w:val="001E0391"/>
    <w:rsid w:val="001E1759"/>
    <w:rsid w:val="001F1ECC"/>
    <w:rsid w:val="00206C69"/>
    <w:rsid w:val="0021783B"/>
    <w:rsid w:val="00217A2E"/>
    <w:rsid w:val="002212FE"/>
    <w:rsid w:val="002400EB"/>
    <w:rsid w:val="002559EC"/>
    <w:rsid w:val="00256CF7"/>
    <w:rsid w:val="00281FD5"/>
    <w:rsid w:val="002D3CA3"/>
    <w:rsid w:val="00303F41"/>
    <w:rsid w:val="0030481B"/>
    <w:rsid w:val="003156FC"/>
    <w:rsid w:val="003254B5"/>
    <w:rsid w:val="00334B6E"/>
    <w:rsid w:val="0034743A"/>
    <w:rsid w:val="0037121F"/>
    <w:rsid w:val="0038642E"/>
    <w:rsid w:val="003A6B7D"/>
    <w:rsid w:val="003B06CA"/>
    <w:rsid w:val="003C5F62"/>
    <w:rsid w:val="003E6415"/>
    <w:rsid w:val="003F3356"/>
    <w:rsid w:val="0040372C"/>
    <w:rsid w:val="004071FC"/>
    <w:rsid w:val="004142CD"/>
    <w:rsid w:val="00423A69"/>
    <w:rsid w:val="00445947"/>
    <w:rsid w:val="00450DE8"/>
    <w:rsid w:val="00451D18"/>
    <w:rsid w:val="004561E8"/>
    <w:rsid w:val="004813B3"/>
    <w:rsid w:val="00496591"/>
    <w:rsid w:val="004C63E4"/>
    <w:rsid w:val="004D3011"/>
    <w:rsid w:val="004D5C27"/>
    <w:rsid w:val="005262AC"/>
    <w:rsid w:val="0055428A"/>
    <w:rsid w:val="00575354"/>
    <w:rsid w:val="00587723"/>
    <w:rsid w:val="0059649E"/>
    <w:rsid w:val="005E39D5"/>
    <w:rsid w:val="005F7199"/>
    <w:rsid w:val="00600670"/>
    <w:rsid w:val="0062123A"/>
    <w:rsid w:val="00621A69"/>
    <w:rsid w:val="00634902"/>
    <w:rsid w:val="00641DBB"/>
    <w:rsid w:val="00646E75"/>
    <w:rsid w:val="006651A6"/>
    <w:rsid w:val="006771D0"/>
    <w:rsid w:val="006F0896"/>
    <w:rsid w:val="006F5165"/>
    <w:rsid w:val="00715FCB"/>
    <w:rsid w:val="00743101"/>
    <w:rsid w:val="0074612B"/>
    <w:rsid w:val="00775FA6"/>
    <w:rsid w:val="007775E1"/>
    <w:rsid w:val="007867A0"/>
    <w:rsid w:val="007927F5"/>
    <w:rsid w:val="00797FA1"/>
    <w:rsid w:val="007A51B9"/>
    <w:rsid w:val="00801A3E"/>
    <w:rsid w:val="00802CA0"/>
    <w:rsid w:val="00832AA3"/>
    <w:rsid w:val="00832D39"/>
    <w:rsid w:val="00845D73"/>
    <w:rsid w:val="00857C01"/>
    <w:rsid w:val="0088167C"/>
    <w:rsid w:val="00882E50"/>
    <w:rsid w:val="008B4AA9"/>
    <w:rsid w:val="008F6D31"/>
    <w:rsid w:val="00900FF8"/>
    <w:rsid w:val="00904EE3"/>
    <w:rsid w:val="009260CD"/>
    <w:rsid w:val="00952C25"/>
    <w:rsid w:val="00954778"/>
    <w:rsid w:val="00962DB3"/>
    <w:rsid w:val="00980A0A"/>
    <w:rsid w:val="009A09AC"/>
    <w:rsid w:val="009A3F65"/>
    <w:rsid w:val="009B422F"/>
    <w:rsid w:val="009C2AF8"/>
    <w:rsid w:val="009C724C"/>
    <w:rsid w:val="009E3419"/>
    <w:rsid w:val="009E4868"/>
    <w:rsid w:val="009F1DD6"/>
    <w:rsid w:val="009F238C"/>
    <w:rsid w:val="00A2118D"/>
    <w:rsid w:val="00A504C4"/>
    <w:rsid w:val="00A62AF2"/>
    <w:rsid w:val="00A66CEF"/>
    <w:rsid w:val="00AC21E6"/>
    <w:rsid w:val="00AC47F4"/>
    <w:rsid w:val="00AC5C5C"/>
    <w:rsid w:val="00AD76E2"/>
    <w:rsid w:val="00AF1DCE"/>
    <w:rsid w:val="00B1611D"/>
    <w:rsid w:val="00B20152"/>
    <w:rsid w:val="00B24BF6"/>
    <w:rsid w:val="00B359E4"/>
    <w:rsid w:val="00B57D98"/>
    <w:rsid w:val="00B70850"/>
    <w:rsid w:val="00B73D25"/>
    <w:rsid w:val="00BD5951"/>
    <w:rsid w:val="00BF2E9E"/>
    <w:rsid w:val="00C066B6"/>
    <w:rsid w:val="00C37BA1"/>
    <w:rsid w:val="00C4674C"/>
    <w:rsid w:val="00C506CF"/>
    <w:rsid w:val="00C72BED"/>
    <w:rsid w:val="00C9578B"/>
    <w:rsid w:val="00CB0055"/>
    <w:rsid w:val="00CC0C6D"/>
    <w:rsid w:val="00CD31A0"/>
    <w:rsid w:val="00CE1EDA"/>
    <w:rsid w:val="00D04BFE"/>
    <w:rsid w:val="00D2522B"/>
    <w:rsid w:val="00D40428"/>
    <w:rsid w:val="00D422DE"/>
    <w:rsid w:val="00D5459D"/>
    <w:rsid w:val="00DA1F4D"/>
    <w:rsid w:val="00DD172A"/>
    <w:rsid w:val="00E021EC"/>
    <w:rsid w:val="00E25A26"/>
    <w:rsid w:val="00E4381A"/>
    <w:rsid w:val="00E54B3E"/>
    <w:rsid w:val="00E55D74"/>
    <w:rsid w:val="00E86FC8"/>
    <w:rsid w:val="00E944A4"/>
    <w:rsid w:val="00EB3618"/>
    <w:rsid w:val="00EE4C8D"/>
    <w:rsid w:val="00F2791A"/>
    <w:rsid w:val="00F60274"/>
    <w:rsid w:val="00F6699D"/>
    <w:rsid w:val="00F77FB9"/>
    <w:rsid w:val="00F84ED1"/>
    <w:rsid w:val="00F94526"/>
    <w:rsid w:val="00FB068F"/>
    <w:rsid w:val="00FB19E5"/>
    <w:rsid w:val="00FD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60C4A5"/>
  <w14:defaultImageDpi w14:val="32767"/>
  <w15:chartTrackingRefBased/>
  <w15:docId w15:val="{952DAE8C-BA1C-4FCC-AC2A-1A819CDE7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D39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E4C8D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EE4C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EE4C8D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rsid w:val="00EE4C8D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EE4C8D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EE4C8D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EE4C8D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EE4C8D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EE4C8D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E4C8D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EE4C8D"/>
    <w:rPr>
      <w:caps/>
      <w:color w:val="000000" w:themeColor="text1"/>
      <w:sz w:val="9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EE4C8D"/>
    <w:rPr>
      <w:rFonts w:ascii="Century Gothic" w:hAnsi="Century Gothic"/>
      <w:caps/>
      <w:color w:val="000000" w:themeColor="text1"/>
      <w:sz w:val="96"/>
      <w:szCs w:val="76"/>
    </w:rPr>
  </w:style>
  <w:style w:type="character" w:styleId="nfasis">
    <w:name w:val="Emphasis"/>
    <w:basedOn w:val="Fuentedeprrafopredeter"/>
    <w:uiPriority w:val="11"/>
    <w:semiHidden/>
    <w:qFormat/>
    <w:rsid w:val="00EE4C8D"/>
    <w:rPr>
      <w:rFonts w:ascii="Century Gothic" w:hAnsi="Century Gothic"/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E4C8D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EE4C8D"/>
  </w:style>
  <w:style w:type="character" w:customStyle="1" w:styleId="FechaCar">
    <w:name w:val="Fecha Car"/>
    <w:basedOn w:val="Fuentedeprrafopredeter"/>
    <w:link w:val="Fecha"/>
    <w:uiPriority w:val="99"/>
    <w:rsid w:val="00EE4C8D"/>
    <w:rPr>
      <w:rFonts w:ascii="Century Gothic" w:hAnsi="Century Gothic"/>
      <w:sz w:val="18"/>
      <w:szCs w:val="22"/>
    </w:rPr>
  </w:style>
  <w:style w:type="character" w:styleId="Hipervnculo">
    <w:name w:val="Hyperlink"/>
    <w:basedOn w:val="Fuentedeprrafopredeter"/>
    <w:uiPriority w:val="99"/>
    <w:unhideWhenUsed/>
    <w:rsid w:val="00EE4C8D"/>
    <w:rPr>
      <w:rFonts w:ascii="Century Gothic" w:hAnsi="Century Gothic"/>
      <w:color w:val="B85A22" w:themeColor="accent2" w:themeShade="BF"/>
      <w:u w:val="single"/>
    </w:rPr>
  </w:style>
  <w:style w:type="character" w:customStyle="1" w:styleId="Mencinnoresuelta1">
    <w:name w:val="Mención no resuelta 1"/>
    <w:basedOn w:val="Fuentedeprrafopredeter"/>
    <w:uiPriority w:val="99"/>
    <w:semiHidden/>
    <w:rsid w:val="00EE4C8D"/>
    <w:rPr>
      <w:rFonts w:ascii="Century Gothic" w:hAnsi="Century Gothic"/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">
    <w:name w:val="Table Grid"/>
    <w:basedOn w:val="Tablanormal"/>
    <w:uiPriority w:val="39"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E4C8D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C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EE4C8D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rsid w:val="00EE4C8D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EE4C8D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EE4C8D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EE4C8D"/>
    <w:pPr>
      <w:numPr>
        <w:numId w:val="2"/>
      </w:numPr>
    </w:pPr>
  </w:style>
  <w:style w:type="character" w:styleId="CdigoHTML">
    <w:name w:val="HTML Code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4C8D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4C8D"/>
    <w:rPr>
      <w:rFonts w:ascii="Century Gothic" w:hAnsi="Century Gothic"/>
      <w:i/>
      <w:iCs/>
      <w:sz w:val="18"/>
      <w:szCs w:val="22"/>
    </w:rPr>
  </w:style>
  <w:style w:type="character" w:styleId="DefinicinHTML">
    <w:name w:val="HTML Definition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EE4C8D"/>
    <w:rPr>
      <w:rFonts w:ascii="Consolas" w:hAnsi="Consolas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character" w:styleId="TecladoHTML">
    <w:name w:val="HTML Keyboard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4C8D"/>
    <w:rPr>
      <w:rFonts w:ascii="Consolas" w:hAnsi="Consolas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rsid w:val="00EE4C8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rsid w:val="00EE4C8D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semiHidden/>
    <w:rsid w:val="00EE4C8D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rsid w:val="00EE4C8D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rsid w:val="00EE4C8D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rsid w:val="00EE4C8D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rsid w:val="00EE4C8D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rsid w:val="00EE4C8D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rsid w:val="00EE4C8D"/>
    <w:pPr>
      <w:spacing w:after="100"/>
      <w:ind w:left="14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EE4C8D"/>
    <w:pPr>
      <w:outlineLvl w:val="9"/>
    </w:pPr>
  </w:style>
  <w:style w:type="character" w:styleId="Referenciasutil">
    <w:name w:val="Subtle Reference"/>
    <w:basedOn w:val="Fuentedeprrafopredeter"/>
    <w:uiPriority w:val="31"/>
    <w:semiHidden/>
    <w:qFormat/>
    <w:rsid w:val="00EE4C8D"/>
    <w:rPr>
      <w:rFonts w:ascii="Century Gothic" w:hAnsi="Century Gothic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qFormat/>
    <w:rsid w:val="00EE4C8D"/>
    <w:rPr>
      <w:rFonts w:ascii="Century Gothic" w:hAnsi="Century Gothic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EE4C8D"/>
  </w:style>
  <w:style w:type="character" w:styleId="Ttulodellibro">
    <w:name w:val="Book Title"/>
    <w:basedOn w:val="Fuentedeprrafopredeter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4C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4C8D"/>
    <w:rPr>
      <w:rFonts w:ascii="Century Gothic" w:eastAsiaTheme="majorEastAsia" w:hAnsi="Century Gothic" w:cstheme="majorBidi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EE4C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EE4C8D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EE4C8D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EE4C8D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EE4C8D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EE4C8D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EE4C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EE4C8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4C8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4C8D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4C8D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4C8D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qFormat/>
    <w:rsid w:val="00EE4C8D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4C8D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4C8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4C8D"/>
    <w:pPr>
      <w:numPr>
        <w:numId w:val="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4C8D"/>
    <w:pPr>
      <w:numPr>
        <w:numId w:val="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4C8D"/>
    <w:pPr>
      <w:numPr>
        <w:numId w:val="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4C8D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4C8D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4C8D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4C8D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4C8D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EE4C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EE4C8D"/>
  </w:style>
  <w:style w:type="paragraph" w:styleId="Textomacro">
    <w:name w:val="macro"/>
    <w:link w:val="TextomacroCar"/>
    <w:uiPriority w:val="99"/>
    <w:semiHidden/>
    <w:unhideWhenUsed/>
    <w:rsid w:val="00EE4C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4C8D"/>
    <w:rPr>
      <w:rFonts w:ascii="Consolas" w:hAnsi="Consolas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EE4C8D"/>
    <w:rPr>
      <w:rFonts w:eastAsiaTheme="majorEastAsia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4C8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4C8D"/>
    <w:pPr>
      <w:ind w:left="180" w:hanging="180"/>
    </w:pPr>
  </w:style>
  <w:style w:type="paragraph" w:styleId="Encabezadodelista">
    <w:name w:val="toa heading"/>
    <w:basedOn w:val="Normal"/>
    <w:next w:val="Normal"/>
    <w:uiPriority w:val="99"/>
    <w:semiHidden/>
    <w:rsid w:val="00EE4C8D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EE4C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EE4C8D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vistosa">
    <w:name w:val="Colorful List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EE4C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EE4C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EE4C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4C8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4C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4C8D"/>
    <w:rPr>
      <w:rFonts w:ascii="Century Gothic" w:hAnsi="Century Gothic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E4C8D"/>
    <w:rPr>
      <w:rFonts w:ascii="Century Gothic" w:hAnsi="Century Gothic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EE4C8D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EE4C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C8D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C8D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C8D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C8D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C8D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EE4C8D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EE4C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EE4C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EE4C8D"/>
    <w:rPr>
      <w:rFonts w:ascii="Century Gothic" w:hAnsi="Century Gothic"/>
      <w:sz w:val="18"/>
      <w:szCs w:val="22"/>
    </w:rPr>
  </w:style>
  <w:style w:type="character" w:styleId="Referenciaintensa">
    <w:name w:val="Intense Reference"/>
    <w:basedOn w:val="Fuentedeprrafopredeter"/>
    <w:uiPriority w:val="32"/>
    <w:semiHidden/>
    <w:qFormat/>
    <w:rsid w:val="00EE4C8D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EE4C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E4C8D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isintenso">
    <w:name w:val="Intense Emphasis"/>
    <w:basedOn w:val="Fuentedeprrafopredeter"/>
    <w:uiPriority w:val="21"/>
    <w:semiHidden/>
    <w:qFormat/>
    <w:rsid w:val="00EE4C8D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EE4C8D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Fuentedeprrafopredeter"/>
    <w:uiPriority w:val="99"/>
    <w:semiHidden/>
    <w:unhideWhenUsed/>
    <w:rsid w:val="00EE4C8D"/>
    <w:rPr>
      <w:rFonts w:ascii="Century Gothic" w:hAnsi="Century Gothic"/>
      <w:u w:val="dotted"/>
    </w:rPr>
  </w:style>
  <w:style w:type="character" w:customStyle="1" w:styleId="12">
    <w:name w:val="未处理的提及1"/>
    <w:basedOn w:val="Fuentedeprrafopredeter"/>
    <w:uiPriority w:val="99"/>
    <w:semiHidden/>
    <w:unhideWhenUsed/>
    <w:rsid w:val="00EE4C8D"/>
    <w:rPr>
      <w:rFonts w:ascii="Century Gothic" w:hAnsi="Century Gothic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4C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4C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4C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4C8D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4C8D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4C8D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normal">
    <w:name w:val="Normal Indent"/>
    <w:basedOn w:val="Normal"/>
    <w:uiPriority w:val="99"/>
    <w:semiHidden/>
    <w:unhideWhenUsed/>
    <w:rsid w:val="00EE4C8D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4C8D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moderna">
    <w:name w:val="Table Contemporary"/>
    <w:basedOn w:val="Tablanormal"/>
    <w:uiPriority w:val="99"/>
    <w:semiHidden/>
    <w:unhideWhenUsed/>
    <w:rsid w:val="00EE4C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2">
    <w:name w:val="List Table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3">
    <w:name w:val="List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E4C8D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4C8D"/>
  </w:style>
  <w:style w:type="character" w:customStyle="1" w:styleId="SaludoCar">
    <w:name w:val="Saludo Car"/>
    <w:basedOn w:val="Fuentedeprrafopredeter"/>
    <w:link w:val="Saludo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olumnas1">
    <w:name w:val="Table Columns 1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EE4C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EE4C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EE4C8D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bsica1">
    <w:name w:val="Table Simple 1"/>
    <w:basedOn w:val="Tablanormal"/>
    <w:uiPriority w:val="99"/>
    <w:semiHidden/>
    <w:unhideWhenUsed/>
    <w:rsid w:val="00EE4C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EE4C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EE4C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EE4C8D"/>
    <w:pPr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4C8D"/>
    <w:pPr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4C8D"/>
    <w:pPr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4C8D"/>
    <w:pPr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4C8D"/>
    <w:pPr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4C8D"/>
    <w:pPr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4C8D"/>
    <w:pPr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4C8D"/>
    <w:pPr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4C8D"/>
    <w:pPr>
      <w:ind w:left="1620" w:hanging="1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EE4C8D"/>
    <w:rPr>
      <w:rFonts w:eastAsiaTheme="majorEastAsia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4C8D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4C8D"/>
    <w:rPr>
      <w:rFonts w:ascii="Consolas" w:hAnsi="Consolas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EE4C8D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1">
    <w:name w:val="Table Grid 1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EE4C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EE4C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EE4C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EE4C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EE4C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cuadrcula3">
    <w:name w:val="Grid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EE4C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EE4C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EE4C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4C8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4C8D"/>
    <w:rPr>
      <w:rFonts w:ascii="Century Gothic" w:hAnsi="Century Gothic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table" w:styleId="Tablaconefectos3D1">
    <w:name w:val="Table 3D effects 1"/>
    <w:basedOn w:val="Tablanormal"/>
    <w:uiPriority w:val="99"/>
    <w:semiHidden/>
    <w:unhideWhenUsed/>
    <w:rsid w:val="00EE4C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semiHidden/>
    <w:qFormat/>
    <w:rsid w:val="00EE4C8D"/>
    <w:rPr>
      <w:rFonts w:ascii="Century Gothic" w:hAnsi="Century Gothic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EE4C8D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E4C8D"/>
    <w:pPr>
      <w:spacing w:after="200"/>
    </w:pPr>
    <w:rPr>
      <w:i/>
      <w:iCs/>
      <w:color w:val="775F55" w:themeColor="text2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4D5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juandlopez01@hotmail.com" TargetMode="External"/><Relationship Id="rId18" Type="http://schemas.openxmlformats.org/officeDocument/2006/relationships/hyperlink" Target="https://cizaro.com/es/" TargetMode="External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hyperlink" Target="mailto:jlopezlo@unal.edu.co" TargetMode="External"/><Relationship Id="rId17" Type="http://schemas.openxmlformats.org/officeDocument/2006/relationships/hyperlink" Target="https://github.com/LamboLead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hyperlink" Target="https://www.linkedin.com/in/lambolead/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cizaro.com/e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mgarciaa\AppData\Roaming\Microsoft\Templates\Curr&#237;culum%20v&#237;tae%20azul%20y%20gris.dotx" TargetMode="Externa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8A45A1-6DB5-4D4F-870E-A84FA8E9F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azul y gris.dotx</Template>
  <TotalTime>4822</TotalTime>
  <Pages>2</Pages>
  <Words>808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López López</dc:creator>
  <cp:keywords/>
  <dc:description/>
  <cp:lastModifiedBy>Juan David López López</cp:lastModifiedBy>
  <cp:revision>9</cp:revision>
  <cp:lastPrinted>2024-12-09T21:16:00Z</cp:lastPrinted>
  <dcterms:created xsi:type="dcterms:W3CDTF">2024-10-31T16:29:00Z</dcterms:created>
  <dcterms:modified xsi:type="dcterms:W3CDTF">2025-02-27T15:36:00Z</dcterms:modified>
</cp:coreProperties>
</file>